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Pr="006E6826" w:rsidR="00272DDC" w:rsidTr="12061907" w14:paraId="18B513B4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2BAD0C7B" w14:textId="77777777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  <w:tcMar/>
          </w:tcPr>
          <w:p w:rsidRPr="006E6826" w:rsidR="00272DDC" w:rsidP="00D76BB4" w:rsidRDefault="00272DDC" w14:paraId="28C495D7" w14:textId="72B21A18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Pr="006E6826" w:rsidR="00272DDC" w:rsidTr="12061907" w14:paraId="57ABA5C6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C19583" w14:textId="77777777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  <w:tcMar/>
          </w:tcPr>
          <w:p w:rsidRPr="006E6826" w:rsidR="00272DDC" w:rsidP="007F5540" w:rsidRDefault="00751663" w14:paraId="1E91BA7A" w14:textId="3D0B78EB">
            <w:pPr>
              <w:keepNext/>
              <w:keepLines/>
            </w:pPr>
            <w:r>
              <w:t>Mark L. Pranger</w:t>
            </w:r>
          </w:p>
        </w:tc>
      </w:tr>
      <w:tr w:rsidRPr="006E6826" w:rsidR="00272DDC" w:rsidTr="12061907" w14:paraId="21D6A18C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F037365" w14:textId="77777777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726EDB0E" w14:textId="185A5E57">
            <w:pPr>
              <w:keepNext w:val="1"/>
              <w:keepLines w:val="1"/>
            </w:pPr>
            <w:r w:rsidR="00272DDC">
              <w:rPr/>
              <w:t>&lt;</w:t>
            </w:r>
            <w:r w:rsidR="00272DDC">
              <w:rPr/>
              <w:t>s</w:t>
            </w:r>
            <w:r w:rsidR="39181D9C">
              <w:rPr/>
              <w:t>Ezequiel</w:t>
            </w:r>
            <w:r w:rsidR="39181D9C">
              <w:rPr/>
              <w:t xml:space="preserve"> Barri</w:t>
            </w:r>
            <w:r w:rsidR="00272DDC">
              <w:rPr/>
              <w:t>e</w:t>
            </w:r>
            <w:r w:rsidR="6DA6E48D">
              <w:rPr/>
              <w:t>ntos</w:t>
            </w:r>
            <w:r w:rsidR="00272DDC">
              <w:rPr/>
              <w:t>&gt;</w:t>
            </w:r>
          </w:p>
        </w:tc>
      </w:tr>
      <w:tr w:rsidRPr="006E6826" w:rsidR="00272DDC" w:rsidTr="12061907" w14:paraId="25488CB0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42003C45" w14:textId="77777777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E14F6B0" w14:textId="77777777">
            <w:pPr>
              <w:keepNext/>
              <w:keepLines/>
            </w:pPr>
            <w:r>
              <w:t>&lt;assignment due date here&gt;</w:t>
            </w:r>
          </w:p>
        </w:tc>
      </w:tr>
      <w:tr w:rsidRPr="006E6826" w:rsidR="00272DDC" w:rsidTr="12061907" w14:paraId="4C124C8D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B4A121A" w14:textId="77777777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3A56B4E" w14:textId="77777777">
            <w:pPr>
              <w:keepNext/>
              <w:keepLines/>
            </w:pPr>
            <w:r>
              <w:t>&lt;grade earned here&gt;</w:t>
            </w:r>
          </w:p>
        </w:tc>
      </w:tr>
      <w:tr w:rsidRPr="006E6826" w:rsidR="00272DDC" w:rsidTr="12061907" w14:paraId="14EBC41A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0FA66B" w14:textId="77777777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  <w:tcMar/>
          </w:tcPr>
          <w:p w:rsidR="00272DDC" w:rsidP="007F5540" w:rsidRDefault="00272DDC" w14:paraId="747057F8" w14:textId="77777777">
            <w:pPr>
              <w:keepNext/>
              <w:keepLines/>
            </w:pPr>
            <w:r>
              <w:t>&lt;instructor comments here&gt;</w:t>
            </w:r>
          </w:p>
        </w:tc>
      </w:tr>
    </w:tbl>
    <w:p w:rsidR="00740074" w:rsidP="00740074" w:rsidRDefault="00740074" w14:paraId="33CEC86D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1EEBD32B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5810DCBB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Pr="00D81515" w:rsidR="00D76BB4" w:rsidP="00740074" w:rsidRDefault="00D76BB4" w14:paraId="19F0D00C" w14:textId="5F25D576">
      <w:pPr>
        <w:pStyle w:val="Header"/>
        <w:keepNext w:val="1"/>
        <w:keepLines w:val="1"/>
        <w:tabs>
          <w:tab w:val="clear" w:pos="4320"/>
          <w:tab w:val="clear" w:pos="8640"/>
        </w:tabs>
      </w:pPr>
      <w:r w:rsidR="19EA5305">
        <w:drawing>
          <wp:inline wp14:editId="747189C0" wp14:anchorId="42C0AF70">
            <wp:extent cx="3822462" cy="2176041"/>
            <wp:effectExtent l="0" t="0" r="0" b="0"/>
            <wp:docPr id="1862761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761168" name=""/>
                    <pic:cNvPicPr/>
                  </pic:nvPicPr>
                  <pic:blipFill>
                    <a:blip xmlns:r="http://schemas.openxmlformats.org/officeDocument/2006/relationships" r:embed="rId934149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2462" cy="21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A5305">
        <w:drawing>
          <wp:inline wp14:editId="34DEA082" wp14:anchorId="6FEB6A67">
            <wp:extent cx="4569973" cy="2622229"/>
            <wp:effectExtent l="0" t="0" r="0" b="0"/>
            <wp:docPr id="1198293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293730" name=""/>
                    <pic:cNvPicPr/>
                  </pic:nvPicPr>
                  <pic:blipFill>
                    <a:blip xmlns:r="http://schemas.openxmlformats.org/officeDocument/2006/relationships" r:embed="rId530080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9973" cy="26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19FA6C">
        <w:drawing>
          <wp:inline wp14:editId="439D8D4A" wp14:anchorId="3504311B">
            <wp:extent cx="4471293" cy="2585809"/>
            <wp:effectExtent l="0" t="0" r="0" b="0"/>
            <wp:docPr id="164495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957367" name=""/>
                    <pic:cNvPicPr/>
                  </pic:nvPicPr>
                  <pic:blipFill>
                    <a:blip xmlns:r="http://schemas.openxmlformats.org/officeDocument/2006/relationships" r:embed="rId1976835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293" cy="25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D08A68">
        <w:drawing>
          <wp:inline wp14:editId="075C3481" wp14:anchorId="77B59B53">
            <wp:extent cx="4184214" cy="2476500"/>
            <wp:effectExtent l="0" t="0" r="0" b="0"/>
            <wp:docPr id="828158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158721" name=""/>
                    <pic:cNvPicPr/>
                  </pic:nvPicPr>
                  <pic:blipFill>
                    <a:blip xmlns:r="http://schemas.openxmlformats.org/officeDocument/2006/relationships" r:embed="rId644705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21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D08A68">
        <w:drawing>
          <wp:inline wp14:editId="2CA67F7B" wp14:anchorId="43F1F522">
            <wp:extent cx="4562475" cy="2645411"/>
            <wp:effectExtent l="0" t="0" r="0" b="0"/>
            <wp:docPr id="506911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911383" name=""/>
                    <pic:cNvPicPr/>
                  </pic:nvPicPr>
                  <pic:blipFill>
                    <a:blip xmlns:r="http://schemas.openxmlformats.org/officeDocument/2006/relationships" r:embed="rId110649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264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81515" w:rsidR="00D76BB4" w:rsidSect="00F363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4951" w:rsidRDefault="00BA4951" w14:paraId="0CE27E72" w14:textId="77777777">
      <w:r>
        <w:separator/>
      </w:r>
    </w:p>
  </w:endnote>
  <w:endnote w:type="continuationSeparator" w:id="0">
    <w:p w:rsidR="00BA4951" w:rsidRDefault="00BA4951" w14:paraId="391B208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9AB" w:rsidRDefault="00AE49AB" w14:paraId="05FB10D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AB" w:rsidRDefault="00AE49AB" w14:paraId="0BC241A2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49AB" w:rsidP="000E72D1" w:rsidRDefault="00EA5216" w14:paraId="17AAD443" w14:textId="147C15D0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rFonts w:ascii="Wingdings 2" w:hAnsi="Wingdings 2" w:eastAsia="Wingdings 2" w:cs="Wingdings 2"/>
                <w:sz w:val="20"/>
                <w:szCs w:val="20"/>
              </w:rPr>
              <w:t>□</w:t>
            </w:r>
            <w:r w:rsidR="00333BE8">
              <w:rPr>
                <w:sz w:val="20"/>
                <w:szCs w:val="20"/>
              </w:rPr>
              <w:t xml:space="preserve"> </w:t>
            </w:r>
            <w:r w:rsidRPr="00D72586" w:rsidR="00D72586">
              <w:rPr>
                <w:sz w:val="20"/>
                <w:szCs w:val="20"/>
              </w:rPr>
              <w:fldChar w:fldCharType="begin"/>
            </w:r>
            <w:r w:rsidRPr="00D72586" w:rsidR="00D72586">
              <w:rPr>
                <w:sz w:val="20"/>
                <w:szCs w:val="20"/>
              </w:rPr>
              <w:instrText xml:space="preserve"> PAGE   \* MERGEFORMAT </w:instrText>
            </w:r>
            <w:r w:rsidRPr="00D72586" w:rsid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Pr="00D72586" w:rsid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rFonts w:ascii="Wingdings 2" w:hAnsi="Wingdings 2" w:eastAsia="Wingdings 2" w:cs="Wingdings 2"/>
                <w:noProof/>
                <w:sz w:val="20"/>
                <w:szCs w:val="20"/>
              </w:rPr>
              <w:t>□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DA237B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4951" w:rsidRDefault="00BA4951" w14:paraId="664239DC" w14:textId="77777777">
      <w:r>
        <w:separator/>
      </w:r>
    </w:p>
  </w:footnote>
  <w:footnote w:type="continuationSeparator" w:id="0">
    <w:p w:rsidR="00BA4951" w:rsidRDefault="00BA4951" w14:paraId="7F2D5E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3B02CD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1520DC7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68BF43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  <w:rsid w:val="05BB0747"/>
    <w:rsid w:val="12061907"/>
    <w:rsid w:val="19EA5305"/>
    <w:rsid w:val="2DAC857C"/>
    <w:rsid w:val="30575323"/>
    <w:rsid w:val="341BCFDE"/>
    <w:rsid w:val="39181D9C"/>
    <w:rsid w:val="46D08A68"/>
    <w:rsid w:val="4AE91E45"/>
    <w:rsid w:val="68F660D1"/>
    <w:rsid w:val="6DA6E48D"/>
    <w:rsid w:val="7619F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FD3D2F8F-C6EA-4524-9CD6-DDEF82AC2A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eaderChar" w:customStyle="1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styleId="Objbulllist" w:customStyle="1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styleId="FooterChar" w:customStyle="1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noteTextChar" w:customStyle="1">
    <w:name w:val="Footnote Text Char"/>
    <w:basedOn w:val="DefaultParagraphFont"/>
    <w:link w:val="FootnoteText"/>
    <w:rsid w:val="00E0413C"/>
  </w:style>
  <w:style w:type="character" w:styleId="Heading2Char" w:customStyle="1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Id934149205" /><Relationship Type="http://schemas.openxmlformats.org/officeDocument/2006/relationships/image" Target="/media/image2.png" Id="rId530080947" /><Relationship Type="http://schemas.openxmlformats.org/officeDocument/2006/relationships/image" Target="/media/image3.png" Id="rId1976835368" /><Relationship Type="http://schemas.openxmlformats.org/officeDocument/2006/relationships/image" Target="/media/image4.png" Id="rId644705530" /><Relationship Type="http://schemas.openxmlformats.org/officeDocument/2006/relationships/image" Target="/media/image5.png" Id="rId110649804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Syllabus template June 2012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Oklahoma State University-Okmulgee</dc:title>
  <dc:creator/>
  <lastModifiedBy>Barrientos Garcia, Ezequiel</lastModifiedBy>
  <revision>2</revision>
  <lastPrinted>2009-02-11T13:43:00.0000000Z</lastPrinted>
  <dcterms:created xsi:type="dcterms:W3CDTF">2014-05-06T15:06:00.0000000Z</dcterms:created>
  <dcterms:modified xsi:type="dcterms:W3CDTF">2025-09-24T01:36:20.2791282Z</dcterms:modified>
</coreProperties>
</file>